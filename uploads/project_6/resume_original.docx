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8FA2" w14:textId="543AD817" w:rsidR="00816216" w:rsidRDefault="00607188" w:rsidP="00141A4C">
      <w:pPr>
        <w:pStyle w:val="Title"/>
      </w:pPr>
      <w:r>
        <w:t>Uzma Sabir</w:t>
      </w:r>
    </w:p>
    <w:p w14:paraId="29E841C6" w14:textId="3887E234" w:rsidR="00141A4C" w:rsidRPr="00801CEF" w:rsidRDefault="00801CEF" w:rsidP="00141A4C">
      <w:pPr>
        <w:rPr>
          <w:lang w:val="en-CA"/>
        </w:rPr>
      </w:pPr>
      <w:r w:rsidRPr="00801CEF">
        <w:rPr>
          <w:lang w:val="en-CA"/>
        </w:rPr>
        <w:t xml:space="preserve">80 Rossland </w:t>
      </w:r>
      <w:r>
        <w:rPr>
          <w:lang w:val="en-CA"/>
        </w:rPr>
        <w:t>Rd East</w:t>
      </w:r>
      <w:r w:rsidR="00B07E1B" w:rsidRPr="00801CEF">
        <w:rPr>
          <w:lang w:val="en-CA"/>
        </w:rPr>
        <w:t>, Oshawa, ONT, L1</w:t>
      </w:r>
      <w:r>
        <w:rPr>
          <w:lang w:val="en-CA"/>
        </w:rPr>
        <w:t xml:space="preserve">G2W3 </w:t>
      </w:r>
      <w:r w:rsidR="00B07E1B" w:rsidRPr="00801CEF">
        <w:rPr>
          <w:lang w:val="en-CA"/>
        </w:rPr>
        <w:t>(</w:t>
      </w:r>
      <w:r w:rsidR="00607188">
        <w:rPr>
          <w:lang w:val="en-CA"/>
        </w:rPr>
        <w:t>604</w:t>
      </w:r>
      <w:r w:rsidR="00B07E1B" w:rsidRPr="00801CEF">
        <w:rPr>
          <w:lang w:val="en-CA"/>
        </w:rPr>
        <w:t>)</w:t>
      </w:r>
      <w:r w:rsidR="00607188">
        <w:rPr>
          <w:lang w:val="en-CA"/>
        </w:rPr>
        <w:t>5788235</w:t>
      </w:r>
      <w:r w:rsidR="00141A4C" w:rsidRPr="00801CEF">
        <w:rPr>
          <w:lang w:val="en-CA"/>
        </w:rPr>
        <w:t> | </w:t>
      </w:r>
      <w:r w:rsidR="00607188">
        <w:rPr>
          <w:lang w:val="en-CA"/>
        </w:rPr>
        <w:t>uzma.kasshif</w:t>
      </w:r>
      <w:r>
        <w:rPr>
          <w:lang w:val="en-CA"/>
        </w:rPr>
        <w:t>@gmail.com</w:t>
      </w:r>
    </w:p>
    <w:p w14:paraId="4E300F96" w14:textId="77777777" w:rsidR="006270A9" w:rsidRDefault="00000000" w:rsidP="00141A4C">
      <w:pPr>
        <w:pStyle w:val="Heading1"/>
      </w:pPr>
      <w:sdt>
        <w:sdtPr>
          <w:alias w:val="Objective:"/>
          <w:tag w:val="Objective:"/>
          <w:id w:val="-731932020"/>
          <w:placeholder>
            <w:docPart w:val="53EC74C7327C4D248586BC1F21797441"/>
          </w:placeholder>
          <w:temporary/>
          <w:showingPlcHdr/>
          <w15:appearance w15:val="hidden"/>
        </w:sdtPr>
        <w:sdtContent>
          <w:r w:rsidR="009D5933">
            <w:t>Objective</w:t>
          </w:r>
        </w:sdtContent>
      </w:sdt>
    </w:p>
    <w:p w14:paraId="289185D9" w14:textId="50B82852" w:rsidR="00850FF1" w:rsidRDefault="00607188" w:rsidP="00850FF1">
      <w:r>
        <w:t xml:space="preserve">Responsible and </w:t>
      </w:r>
      <w:r w:rsidR="00002E51" w:rsidRPr="00002E51">
        <w:t xml:space="preserve">dedicated </w:t>
      </w:r>
      <w:r>
        <w:t xml:space="preserve">person </w:t>
      </w:r>
      <w:r w:rsidR="00850FF1">
        <w:t>r</w:t>
      </w:r>
      <w:r w:rsidR="00850FF1" w:rsidRPr="00850FF1">
        <w:t xml:space="preserve">eady to contribute my skills in customer service, </w:t>
      </w:r>
      <w:proofErr w:type="gramStart"/>
      <w:r w:rsidR="00850FF1" w:rsidRPr="00850FF1">
        <w:t xml:space="preserve">team </w:t>
      </w:r>
      <w:r w:rsidR="00850FF1">
        <w:t>work</w:t>
      </w:r>
      <w:proofErr w:type="gramEnd"/>
      <w:r w:rsidR="00850FF1" w:rsidRPr="00850FF1">
        <w:t xml:space="preserve"> and food preparation. Skilled restaurant team member looking to employ my abilities in communication, problem-solving and attention to detail in a </w:t>
      </w:r>
      <w:r w:rsidR="00850FF1">
        <w:t>food handler role</w:t>
      </w:r>
      <w:r w:rsidR="00850FF1" w:rsidRPr="00850FF1">
        <w:t>. Highly committed to providing enjoyable dining experiences to customers</w:t>
      </w:r>
      <w:r w:rsidR="00850FF1">
        <w:t>.</w:t>
      </w:r>
    </w:p>
    <w:p w14:paraId="46DC668A" w14:textId="38D1E4A2" w:rsidR="006270A9" w:rsidRDefault="00000000" w:rsidP="00850FF1">
      <w:sdt>
        <w:sdtPr>
          <w:alias w:val="Education:"/>
          <w:tag w:val="Education:"/>
          <w:id w:val="807127995"/>
          <w:placeholder>
            <w:docPart w:val="39AD0F1A9E0B484DB072CA86E5ED2B08"/>
          </w:placeholder>
          <w:temporary/>
          <w:showingPlcHdr/>
          <w15:appearance w15:val="hidden"/>
        </w:sdtPr>
        <w:sdtContent>
          <w:r w:rsidR="009D5933" w:rsidRPr="00850FF1">
            <w:rPr>
              <w:rFonts w:asciiTheme="majorHAnsi" w:eastAsiaTheme="majorEastAsia" w:hAnsiTheme="majorHAnsi" w:cstheme="majorBidi"/>
              <w:b/>
              <w:color w:val="2A7B88" w:themeColor="accent1" w:themeShade="BF"/>
              <w:sz w:val="28"/>
              <w:szCs w:val="32"/>
            </w:rPr>
            <w:t>Education</w:t>
          </w:r>
        </w:sdtContent>
      </w:sdt>
    </w:p>
    <w:p w14:paraId="22190480" w14:textId="7B62A219" w:rsidR="00607188" w:rsidRDefault="00607188" w:rsidP="00607188">
      <w:pPr>
        <w:pStyle w:val="Heading2"/>
      </w:pPr>
      <w:r>
        <w:t>M.</w:t>
      </w:r>
      <w:proofErr w:type="gramStart"/>
      <w:r>
        <w:t>a</w:t>
      </w:r>
      <w:proofErr w:type="gramEnd"/>
      <w:r>
        <w:t xml:space="preserve"> islamic studies</w:t>
      </w:r>
      <w:r w:rsidRPr="006571B8">
        <w:t xml:space="preserve"> |</w:t>
      </w:r>
      <w:r>
        <w:t>June 20</w:t>
      </w:r>
      <w:r w:rsidR="00A8500E">
        <w:t>13</w:t>
      </w:r>
      <w:r w:rsidRPr="006571B8">
        <w:t>|</w:t>
      </w:r>
      <w:r>
        <w:t>Univeristy of the punjab, lahore</w:t>
      </w:r>
      <w:r w:rsidRPr="006571B8">
        <w:t xml:space="preserve">, PAKISTAN — </w:t>
      </w:r>
    </w:p>
    <w:p w14:paraId="34CE6F4D" w14:textId="3D77F381" w:rsidR="00607188" w:rsidRPr="006571B8" w:rsidRDefault="00607188" w:rsidP="00607188">
      <w:r>
        <w:t xml:space="preserve">Major: </w:t>
      </w:r>
      <w:r w:rsidR="00A8500E">
        <w:t>Islamic studies</w:t>
      </w:r>
    </w:p>
    <w:p w14:paraId="451B33A2" w14:textId="77777777" w:rsidR="00607188" w:rsidRDefault="00607188" w:rsidP="006571B8">
      <w:pPr>
        <w:pStyle w:val="Heading2"/>
      </w:pPr>
    </w:p>
    <w:p w14:paraId="3CFB92FF" w14:textId="0688B73F" w:rsidR="00BD3C3C" w:rsidRDefault="00607188" w:rsidP="006571B8">
      <w:pPr>
        <w:pStyle w:val="Heading2"/>
      </w:pPr>
      <w:r>
        <w:t>Bachelor of arts</w:t>
      </w:r>
      <w:r w:rsidR="006571B8" w:rsidRPr="006571B8">
        <w:t xml:space="preserve"> |</w:t>
      </w:r>
      <w:r>
        <w:t>June 2008</w:t>
      </w:r>
      <w:r w:rsidR="006571B8" w:rsidRPr="006571B8">
        <w:t>|</w:t>
      </w:r>
      <w:r>
        <w:t>Univeristy of the punjab, lahore</w:t>
      </w:r>
      <w:r w:rsidR="006571B8" w:rsidRPr="006571B8">
        <w:t xml:space="preserve">, PAKISTAN — </w:t>
      </w:r>
    </w:p>
    <w:p w14:paraId="3058EE85" w14:textId="73029501" w:rsidR="006571B8" w:rsidRPr="006571B8" w:rsidRDefault="006571B8" w:rsidP="006571B8">
      <w:r>
        <w:t xml:space="preserve">Major: </w:t>
      </w:r>
      <w:r w:rsidR="00607188">
        <w:t>Education &amp; Journalism</w:t>
      </w:r>
    </w:p>
    <w:p w14:paraId="551AE502" w14:textId="6DCA042B" w:rsidR="001519AE" w:rsidRDefault="001519AE" w:rsidP="001519AE">
      <w:pPr>
        <w:pStyle w:val="Heading1"/>
      </w:pPr>
      <w:r>
        <w:t>Certificate:</w:t>
      </w:r>
    </w:p>
    <w:p w14:paraId="4200D70F" w14:textId="57D6DDF7" w:rsidR="001519AE" w:rsidRPr="00400769" w:rsidRDefault="001519AE" w:rsidP="001519AE">
      <w:pPr>
        <w:pStyle w:val="BulletedList"/>
        <w:rPr>
          <w:sz w:val="20"/>
          <w:szCs w:val="20"/>
        </w:rPr>
      </w:pPr>
      <w:r>
        <w:rPr>
          <w:sz w:val="20"/>
          <w:szCs w:val="20"/>
        </w:rPr>
        <w:t>Safe check Advanced Food safety certification program</w:t>
      </w:r>
    </w:p>
    <w:p w14:paraId="625F55F1" w14:textId="4F960B37" w:rsidR="00B07E1B" w:rsidRPr="00801CEF" w:rsidRDefault="00B07E1B" w:rsidP="00801CEF">
      <w:pPr>
        <w:pStyle w:val="Heading1"/>
      </w:pPr>
      <w:r>
        <w:t>Interests</w:t>
      </w:r>
      <w:r w:rsidR="00801CEF">
        <w:t>:</w:t>
      </w:r>
    </w:p>
    <w:p w14:paraId="4C3E0E13" w14:textId="77777777" w:rsidR="00B07E1B" w:rsidRPr="00400769" w:rsidRDefault="00B07E1B" w:rsidP="00B07E1B">
      <w:pPr>
        <w:pStyle w:val="BulletedList"/>
        <w:rPr>
          <w:sz w:val="20"/>
          <w:szCs w:val="20"/>
        </w:rPr>
      </w:pPr>
      <w:r w:rsidRPr="00400769">
        <w:rPr>
          <w:sz w:val="20"/>
          <w:szCs w:val="20"/>
        </w:rPr>
        <w:t>Enjoy working in teams to achieve a certain goal or, from time to time, leading a team to achieve a certain goal</w:t>
      </w:r>
    </w:p>
    <w:p w14:paraId="03AECD3E" w14:textId="77777777" w:rsidR="00B07E1B" w:rsidRPr="00400769" w:rsidRDefault="00B07E1B" w:rsidP="00B07E1B">
      <w:pPr>
        <w:pStyle w:val="BulletedList"/>
        <w:rPr>
          <w:sz w:val="20"/>
          <w:szCs w:val="20"/>
        </w:rPr>
      </w:pPr>
      <w:r w:rsidRPr="00400769">
        <w:rPr>
          <w:sz w:val="20"/>
          <w:szCs w:val="20"/>
        </w:rPr>
        <w:t>Enjoy being part of an activity, whether in teams or individual, that directly or indirectly contributes to reversing the adverse effects of climate change</w:t>
      </w:r>
    </w:p>
    <w:p w14:paraId="64046AEF" w14:textId="77777777" w:rsidR="00B07E1B" w:rsidRDefault="00B07E1B" w:rsidP="00B07E1B">
      <w:pPr>
        <w:pStyle w:val="BulletedList"/>
        <w:rPr>
          <w:sz w:val="20"/>
          <w:szCs w:val="20"/>
        </w:rPr>
      </w:pPr>
      <w:r w:rsidRPr="00400769">
        <w:rPr>
          <w:sz w:val="20"/>
          <w:szCs w:val="20"/>
        </w:rPr>
        <w:t xml:space="preserve">Enjoy being part of an activity that would result in </w:t>
      </w:r>
      <w:proofErr w:type="gramStart"/>
      <w:r w:rsidRPr="00400769">
        <w:rPr>
          <w:sz w:val="20"/>
          <w:szCs w:val="20"/>
        </w:rPr>
        <w:t>the greater</w:t>
      </w:r>
      <w:proofErr w:type="gramEnd"/>
      <w:r w:rsidRPr="00400769">
        <w:rPr>
          <w:sz w:val="20"/>
          <w:szCs w:val="20"/>
        </w:rPr>
        <w:t xml:space="preserve"> good for bot</w:t>
      </w:r>
      <w:r>
        <w:rPr>
          <w:sz w:val="20"/>
          <w:szCs w:val="20"/>
        </w:rPr>
        <w:t>h the environment and humankind</w:t>
      </w:r>
    </w:p>
    <w:p w14:paraId="1887417F" w14:textId="14E02DF3" w:rsidR="006270A9" w:rsidRDefault="006270A9" w:rsidP="001519AE">
      <w:pPr>
        <w:pStyle w:val="BulletedList"/>
        <w:numPr>
          <w:ilvl w:val="0"/>
          <w:numId w:val="0"/>
        </w:numPr>
        <w:rPr>
          <w:sz w:val="20"/>
          <w:szCs w:val="20"/>
        </w:rPr>
      </w:pPr>
    </w:p>
    <w:p w14:paraId="17E8637B" w14:textId="77777777" w:rsidR="00EB23AB" w:rsidRPr="00EB23AB" w:rsidRDefault="00EB23AB" w:rsidP="00EB23AB">
      <w:pPr>
        <w:pStyle w:val="Heading1"/>
      </w:pPr>
      <w:r>
        <w:t xml:space="preserve">Skills </w:t>
      </w:r>
    </w:p>
    <w:p w14:paraId="5A741946" w14:textId="457D8BFC" w:rsidR="00801CEF" w:rsidRDefault="001519AE" w:rsidP="00456D20">
      <w:pPr>
        <w:pStyle w:val="BulletedList"/>
      </w:pPr>
      <w:r>
        <w:t xml:space="preserve">Excellent customer </w:t>
      </w:r>
      <w:proofErr w:type="gramStart"/>
      <w:r>
        <w:t>services</w:t>
      </w:r>
      <w:proofErr w:type="gramEnd"/>
      <w:r>
        <w:t>.</w:t>
      </w:r>
    </w:p>
    <w:p w14:paraId="2FAF68C1" w14:textId="41BC94DE" w:rsidR="001519AE" w:rsidRPr="00456D20" w:rsidRDefault="001519AE" w:rsidP="00456D20">
      <w:pPr>
        <w:pStyle w:val="BulletedList"/>
      </w:pPr>
      <w:r>
        <w:t>Cash handling</w:t>
      </w:r>
    </w:p>
    <w:p w14:paraId="32FA7BB4" w14:textId="2E139EB7" w:rsidR="00801CEF" w:rsidRPr="00456D20" w:rsidRDefault="001519AE" w:rsidP="00456D20">
      <w:pPr>
        <w:pStyle w:val="BulletedList"/>
      </w:pPr>
      <w:proofErr w:type="gramStart"/>
      <w:r>
        <w:t>Team work</w:t>
      </w:r>
      <w:proofErr w:type="gramEnd"/>
    </w:p>
    <w:p w14:paraId="4E688A19" w14:textId="77777777" w:rsidR="00801CEF" w:rsidRPr="00456D20" w:rsidRDefault="00801CEF" w:rsidP="00456D20">
      <w:pPr>
        <w:pStyle w:val="BulletedList"/>
      </w:pPr>
      <w:proofErr w:type="gramStart"/>
      <w:r w:rsidRPr="00456D20">
        <w:t>Energetic</w:t>
      </w:r>
      <w:proofErr w:type="gramEnd"/>
      <w:r w:rsidRPr="00456D20">
        <w:t xml:space="preserve"> dedicated and reliable employee</w:t>
      </w:r>
    </w:p>
    <w:p w14:paraId="1B86B587" w14:textId="1546EB7B" w:rsidR="00801CEF" w:rsidRPr="00456D20" w:rsidRDefault="001519AE" w:rsidP="00456D20">
      <w:pPr>
        <w:pStyle w:val="BulletedList"/>
      </w:pPr>
      <w:r>
        <w:t xml:space="preserve">Problem solving </w:t>
      </w:r>
    </w:p>
    <w:p w14:paraId="19EECAB8" w14:textId="77777777" w:rsidR="00801CEF" w:rsidRPr="00456D20" w:rsidRDefault="00801CEF" w:rsidP="00456D20">
      <w:pPr>
        <w:pStyle w:val="BulletedList"/>
      </w:pPr>
      <w:r w:rsidRPr="00456D20">
        <w:t>Exceptionally organized</w:t>
      </w:r>
    </w:p>
    <w:p w14:paraId="78E3C40A" w14:textId="3447E734" w:rsidR="00801CEF" w:rsidRPr="00456D20" w:rsidRDefault="001519AE" w:rsidP="00456D20">
      <w:pPr>
        <w:pStyle w:val="BulletedList"/>
      </w:pPr>
      <w:proofErr w:type="gramStart"/>
      <w:r>
        <w:t>Work load</w:t>
      </w:r>
      <w:proofErr w:type="gramEnd"/>
      <w:r>
        <w:t xml:space="preserve"> </w:t>
      </w:r>
      <w:r w:rsidR="00801CEF" w:rsidRPr="00456D20">
        <w:t>management strategies</w:t>
      </w:r>
    </w:p>
    <w:p w14:paraId="62A0FE2B" w14:textId="5CC499BC" w:rsidR="00801CEF" w:rsidRPr="00456D20" w:rsidRDefault="00801CEF" w:rsidP="00456D20">
      <w:pPr>
        <w:pStyle w:val="BulletedList"/>
      </w:pPr>
      <w:r w:rsidRPr="00456D20">
        <w:t xml:space="preserve">Ability to adapt and utilize new technology </w:t>
      </w:r>
    </w:p>
    <w:p w14:paraId="48B3034A" w14:textId="7597CEF8" w:rsidR="00B07E1B" w:rsidRPr="00456D20" w:rsidRDefault="00B07E1B" w:rsidP="00456D20">
      <w:pPr>
        <w:pStyle w:val="BulletedList"/>
      </w:pPr>
      <w:r w:rsidRPr="00456D20">
        <w:t>Excellent verbal and written communication skills</w:t>
      </w:r>
    </w:p>
    <w:p w14:paraId="16920C12" w14:textId="50438256" w:rsidR="00B07E1B" w:rsidRPr="00456D20" w:rsidRDefault="00B07E1B" w:rsidP="00456D20">
      <w:pPr>
        <w:pStyle w:val="BulletedList"/>
      </w:pPr>
      <w:r w:rsidRPr="00456D20">
        <w:t xml:space="preserve">Excellent Microsoft Office and </w:t>
      </w:r>
      <w:r w:rsidR="00801CEF" w:rsidRPr="00456D20">
        <w:t>Sigma plot</w:t>
      </w:r>
      <w:r w:rsidRPr="00456D20">
        <w:t xml:space="preserve"> skills and can create </w:t>
      </w:r>
      <w:r w:rsidR="00801CEF" w:rsidRPr="00456D20">
        <w:t>PowerPoints</w:t>
      </w:r>
      <w:r w:rsidRPr="00456D20">
        <w:t xml:space="preserve">, reports, spreadsheets, and graphs. </w:t>
      </w:r>
    </w:p>
    <w:p w14:paraId="25D5160D" w14:textId="77777777" w:rsidR="00B07E1B" w:rsidRPr="00456D20" w:rsidRDefault="00B07E1B" w:rsidP="00456D20">
      <w:pPr>
        <w:pStyle w:val="BulletedList"/>
      </w:pPr>
      <w:r w:rsidRPr="00456D20">
        <w:t>Excellent at managing time and highly organized</w:t>
      </w:r>
    </w:p>
    <w:p w14:paraId="0E6889BE" w14:textId="77777777" w:rsidR="00B07E1B" w:rsidRPr="00456D20" w:rsidRDefault="00B07E1B" w:rsidP="00456D20">
      <w:pPr>
        <w:pStyle w:val="BulletedList"/>
      </w:pPr>
      <w:r w:rsidRPr="00456D20">
        <w:t>Energetic, dedicated, and hardworking</w:t>
      </w:r>
    </w:p>
    <w:p w14:paraId="5B78F28C" w14:textId="77777777" w:rsidR="00B07E1B" w:rsidRPr="00456D20" w:rsidRDefault="00B07E1B" w:rsidP="00456D20">
      <w:pPr>
        <w:pStyle w:val="BulletedList"/>
      </w:pPr>
      <w:r w:rsidRPr="00456D20">
        <w:t xml:space="preserve">Able to learn quickly and work efficiently </w:t>
      </w:r>
    </w:p>
    <w:p w14:paraId="286F74D8" w14:textId="77777777" w:rsidR="00B07E1B" w:rsidRDefault="00B07E1B" w:rsidP="00B07E1B">
      <w:pPr>
        <w:pStyle w:val="BulletedList"/>
        <w:numPr>
          <w:ilvl w:val="0"/>
          <w:numId w:val="0"/>
        </w:numPr>
        <w:ind w:left="360" w:hanging="360"/>
      </w:pPr>
    </w:p>
    <w:p w14:paraId="690E3A46" w14:textId="77777777" w:rsidR="001519AE" w:rsidRPr="00B07E1B" w:rsidRDefault="001519AE" w:rsidP="00B07E1B">
      <w:pPr>
        <w:pStyle w:val="BulletedList"/>
        <w:numPr>
          <w:ilvl w:val="0"/>
          <w:numId w:val="0"/>
        </w:numPr>
        <w:ind w:left="360" w:hanging="360"/>
        <w:rPr>
          <w:sz w:val="20"/>
          <w:szCs w:val="20"/>
        </w:rPr>
      </w:pPr>
    </w:p>
    <w:sdt>
      <w:sdtPr>
        <w:alias w:val="Sales:"/>
        <w:tag w:val="Sales:"/>
        <w:id w:val="-2126221975"/>
        <w:placeholder>
          <w:docPart w:val="1E96A334D4C04BD985DB8BD624A22448"/>
        </w:placeholder>
        <w:temporary/>
        <w:showingPlcHdr/>
        <w15:appearance w15:val="hidden"/>
      </w:sdtPr>
      <w:sdtContent>
        <w:p w14:paraId="56E255F0" w14:textId="77777777" w:rsidR="006270A9" w:rsidRDefault="009D5933">
          <w:pPr>
            <w:pStyle w:val="Heading2"/>
          </w:pPr>
          <w:r>
            <w:t>Sales</w:t>
          </w:r>
        </w:p>
      </w:sdtContent>
    </w:sdt>
    <w:p w14:paraId="4407BF5D" w14:textId="77777777" w:rsidR="006270A9" w:rsidRPr="00456D20" w:rsidRDefault="00966FBE">
      <w:pPr>
        <w:pStyle w:val="ListBullet"/>
        <w:rPr>
          <w:sz w:val="18"/>
          <w:szCs w:val="18"/>
        </w:rPr>
      </w:pPr>
      <w:r w:rsidRPr="00456D20">
        <w:rPr>
          <w:sz w:val="18"/>
          <w:szCs w:val="18"/>
        </w:rPr>
        <w:t>Have experience</w:t>
      </w:r>
      <w:r w:rsidR="00007B66" w:rsidRPr="00456D20">
        <w:rPr>
          <w:sz w:val="18"/>
          <w:szCs w:val="18"/>
        </w:rPr>
        <w:t xml:space="preserve"> in</w:t>
      </w:r>
      <w:r w:rsidRPr="00456D20">
        <w:rPr>
          <w:sz w:val="18"/>
          <w:szCs w:val="18"/>
        </w:rPr>
        <w:t xml:space="preserve"> handling cash from 500 </w:t>
      </w:r>
      <w:proofErr w:type="gramStart"/>
      <w:r w:rsidRPr="00456D20">
        <w:rPr>
          <w:sz w:val="18"/>
          <w:szCs w:val="18"/>
        </w:rPr>
        <w:t>transaction</w:t>
      </w:r>
      <w:proofErr w:type="gramEnd"/>
      <w:r w:rsidRPr="00456D20">
        <w:rPr>
          <w:sz w:val="18"/>
          <w:szCs w:val="18"/>
        </w:rPr>
        <w:t xml:space="preserve">/shift </w:t>
      </w:r>
    </w:p>
    <w:p w14:paraId="78453131" w14:textId="77777777" w:rsidR="00966FBE" w:rsidRPr="00456D20" w:rsidRDefault="00966FBE">
      <w:pPr>
        <w:pStyle w:val="ListBullet"/>
        <w:rPr>
          <w:sz w:val="18"/>
          <w:szCs w:val="18"/>
        </w:rPr>
      </w:pPr>
      <w:r w:rsidRPr="00456D20">
        <w:rPr>
          <w:sz w:val="18"/>
          <w:szCs w:val="18"/>
        </w:rPr>
        <w:t xml:space="preserve">Have experience </w:t>
      </w:r>
      <w:r w:rsidR="00007B66" w:rsidRPr="00456D20">
        <w:rPr>
          <w:sz w:val="18"/>
          <w:szCs w:val="18"/>
        </w:rPr>
        <w:t xml:space="preserve">in </w:t>
      </w:r>
      <w:r w:rsidRPr="00456D20">
        <w:rPr>
          <w:sz w:val="18"/>
          <w:szCs w:val="18"/>
        </w:rPr>
        <w:t>assisting customers with requests and problem-solving concerns for repeat business</w:t>
      </w:r>
    </w:p>
    <w:p w14:paraId="117D1FE9" w14:textId="77777777" w:rsidR="00007B66" w:rsidRPr="00456D20" w:rsidRDefault="00007B66">
      <w:pPr>
        <w:pStyle w:val="ListBullet"/>
        <w:rPr>
          <w:sz w:val="18"/>
          <w:szCs w:val="18"/>
        </w:rPr>
      </w:pPr>
      <w:r w:rsidRPr="00456D20">
        <w:rPr>
          <w:sz w:val="18"/>
          <w:szCs w:val="18"/>
        </w:rPr>
        <w:t>Have experience in selling additional merchandise to customers at the cash counter</w:t>
      </w:r>
    </w:p>
    <w:sdt>
      <w:sdtPr>
        <w:alias w:val="Communication:"/>
        <w:tag w:val="Communication:"/>
        <w:id w:val="-1153840069"/>
        <w:placeholder>
          <w:docPart w:val="0AE9A35E3D754A6FBE28383D67F8DECC"/>
        </w:placeholder>
        <w:temporary/>
        <w:showingPlcHdr/>
        <w15:appearance w15:val="hidden"/>
      </w:sdtPr>
      <w:sdtContent>
        <w:p w14:paraId="083DF1E8" w14:textId="77777777" w:rsidR="006270A9" w:rsidRDefault="009D5933">
          <w:pPr>
            <w:pStyle w:val="Heading2"/>
          </w:pPr>
          <w:r w:rsidRPr="00456D20">
            <w:t>Communication</w:t>
          </w:r>
        </w:p>
      </w:sdtContent>
    </w:sdt>
    <w:p w14:paraId="4B7616F7" w14:textId="71EA51A6" w:rsidR="00007B66" w:rsidRPr="00456D20" w:rsidRDefault="00007B66" w:rsidP="00007B66">
      <w:pPr>
        <w:pStyle w:val="ListBullet"/>
        <w:rPr>
          <w:sz w:val="18"/>
          <w:szCs w:val="18"/>
        </w:rPr>
      </w:pPr>
      <w:r w:rsidRPr="00456D20">
        <w:rPr>
          <w:sz w:val="18"/>
          <w:szCs w:val="18"/>
        </w:rPr>
        <w:t xml:space="preserve">Have excellent oral and written communication skills as I have worked with children in a daycare setting, assisted customers with requests and problem-solving concerns in a </w:t>
      </w:r>
      <w:proofErr w:type="gramStart"/>
      <w:r w:rsidRPr="00456D20">
        <w:rPr>
          <w:sz w:val="18"/>
          <w:szCs w:val="18"/>
        </w:rPr>
        <w:t>fast food</w:t>
      </w:r>
      <w:proofErr w:type="gramEnd"/>
      <w:r w:rsidRPr="00456D20">
        <w:rPr>
          <w:sz w:val="18"/>
          <w:szCs w:val="18"/>
        </w:rPr>
        <w:t xml:space="preserve"> setting,</w:t>
      </w:r>
      <w:r w:rsidR="006D5727" w:rsidRPr="00456D20">
        <w:rPr>
          <w:sz w:val="18"/>
          <w:szCs w:val="18"/>
        </w:rPr>
        <w:t xml:space="preserve"> </w:t>
      </w:r>
    </w:p>
    <w:sdt>
      <w:sdtPr>
        <w:alias w:val="Leadership:"/>
        <w:tag w:val="Leadership:"/>
        <w:id w:val="1837562325"/>
        <w:placeholder>
          <w:docPart w:val="DFA0A3B964834069BDCB6A3ACEF7925C"/>
        </w:placeholder>
        <w:temporary/>
        <w:showingPlcHdr/>
        <w15:appearance w15:val="hidden"/>
      </w:sdtPr>
      <w:sdtContent>
        <w:p w14:paraId="0C5BD8BA" w14:textId="77777777" w:rsidR="006270A9" w:rsidRDefault="009D5933">
          <w:pPr>
            <w:pStyle w:val="Heading2"/>
          </w:pPr>
          <w:r>
            <w:t>Leadership</w:t>
          </w:r>
        </w:p>
      </w:sdtContent>
    </w:sdt>
    <w:p w14:paraId="3A9606A0" w14:textId="77777777" w:rsidR="00007B66" w:rsidRPr="00456D20" w:rsidRDefault="00007B66">
      <w:pPr>
        <w:pStyle w:val="ListBullet"/>
        <w:rPr>
          <w:sz w:val="18"/>
          <w:szCs w:val="18"/>
        </w:rPr>
      </w:pPr>
      <w:r w:rsidRPr="00456D20">
        <w:rPr>
          <w:sz w:val="18"/>
          <w:szCs w:val="18"/>
        </w:rPr>
        <w:t>Have excellent leadership skills as I have handled and managed many outdoor activities with children in a daycare setting.</w:t>
      </w:r>
    </w:p>
    <w:p w14:paraId="2B84ADC0" w14:textId="74816E5C" w:rsidR="006270A9" w:rsidRPr="00456D20" w:rsidRDefault="00007B66" w:rsidP="00801CEF">
      <w:pPr>
        <w:pStyle w:val="ListBullet"/>
        <w:rPr>
          <w:sz w:val="18"/>
          <w:szCs w:val="18"/>
        </w:rPr>
      </w:pPr>
      <w:r w:rsidRPr="00456D20">
        <w:rPr>
          <w:sz w:val="18"/>
          <w:szCs w:val="18"/>
        </w:rPr>
        <w:t xml:space="preserve">Have led many class presentations and projects within a group and achieved </w:t>
      </w:r>
      <w:r w:rsidR="00456D20" w:rsidRPr="00456D20">
        <w:rPr>
          <w:sz w:val="18"/>
          <w:szCs w:val="18"/>
        </w:rPr>
        <w:t>a</w:t>
      </w:r>
      <w:r w:rsidRPr="00456D20">
        <w:rPr>
          <w:sz w:val="18"/>
          <w:szCs w:val="18"/>
        </w:rPr>
        <w:t xml:space="preserve"> </w:t>
      </w:r>
      <w:r w:rsidR="00801CEF" w:rsidRPr="00456D20">
        <w:rPr>
          <w:sz w:val="18"/>
          <w:szCs w:val="18"/>
        </w:rPr>
        <w:t>good</w:t>
      </w:r>
      <w:r w:rsidRPr="00456D20">
        <w:rPr>
          <w:sz w:val="18"/>
          <w:szCs w:val="18"/>
        </w:rPr>
        <w:t xml:space="preserve"> grade for the hard work. </w:t>
      </w:r>
    </w:p>
    <w:sdt>
      <w:sdtPr>
        <w:alias w:val="Experience:"/>
        <w:tag w:val="Experience:"/>
        <w:id w:val="171684534"/>
        <w:placeholder>
          <w:docPart w:val="328B776C9B564DC58110B0EC22F87F06"/>
        </w:placeholder>
        <w:temporary/>
        <w:showingPlcHdr/>
        <w15:appearance w15:val="hidden"/>
      </w:sdtPr>
      <w:sdtContent>
        <w:p w14:paraId="1C0A56E0" w14:textId="77777777" w:rsidR="006270A9" w:rsidRDefault="009D5933">
          <w:pPr>
            <w:pStyle w:val="Heading1"/>
          </w:pPr>
          <w:r>
            <w:t>Experience</w:t>
          </w:r>
        </w:p>
      </w:sdtContent>
    </w:sdt>
    <w:p w14:paraId="6032FF4B" w14:textId="3E334D73" w:rsidR="006270A9" w:rsidRDefault="00416AB0">
      <w:pPr>
        <w:pStyle w:val="Heading2"/>
      </w:pPr>
      <w:r>
        <w:t>food runner &amp; cashier</w:t>
      </w:r>
      <w:r w:rsidR="009D5933">
        <w:t> | </w:t>
      </w:r>
      <w:r w:rsidR="004C4696">
        <w:t>freshii</w:t>
      </w:r>
      <w:r w:rsidR="00AF2FC3">
        <w:t xml:space="preserve"> Resturant</w:t>
      </w:r>
      <w:r>
        <w:t xml:space="preserve"> </w:t>
      </w:r>
      <w:r w:rsidR="009D5933">
        <w:t>| </w:t>
      </w:r>
      <w:r w:rsidR="004D622A">
        <w:t>bowmanville, on| 27</w:t>
      </w:r>
      <w:r>
        <w:t>/</w:t>
      </w:r>
      <w:r w:rsidR="00AF2FC3">
        <w:t>0</w:t>
      </w:r>
      <w:r w:rsidR="00EC6D3E">
        <w:t>1</w:t>
      </w:r>
      <w:r>
        <w:t>/20</w:t>
      </w:r>
      <w:r w:rsidR="004D622A">
        <w:t>23</w:t>
      </w:r>
      <w:r>
        <w:t xml:space="preserve"> – </w:t>
      </w:r>
      <w:r w:rsidR="004D622A">
        <w:t>Present</w:t>
      </w:r>
    </w:p>
    <w:p w14:paraId="1F78CC12" w14:textId="77777777" w:rsidR="00416AB0" w:rsidRDefault="00416AB0" w:rsidP="00416AB0">
      <w:pPr>
        <w:pStyle w:val="BulletedList"/>
      </w:pPr>
      <w:r>
        <w:t>Attention to detail when handling cash from over 500 transactions/shift</w:t>
      </w:r>
    </w:p>
    <w:p w14:paraId="7839909F" w14:textId="77777777" w:rsidR="00416AB0" w:rsidRDefault="00416AB0" w:rsidP="00416AB0">
      <w:pPr>
        <w:pStyle w:val="BulletedList"/>
      </w:pPr>
      <w:r>
        <w:t>Garnishing and preparing food according to customer’s order</w:t>
      </w:r>
    </w:p>
    <w:p w14:paraId="536E2BE8" w14:textId="6166F55C" w:rsidR="00416AB0" w:rsidRDefault="00416AB0" w:rsidP="00416AB0">
      <w:pPr>
        <w:pStyle w:val="BulletedList"/>
      </w:pPr>
      <w:r>
        <w:t xml:space="preserve">Assisting customers with requests and </w:t>
      </w:r>
      <w:r w:rsidR="00AF2FC3">
        <w:t>problem-solving</w:t>
      </w:r>
      <w:r>
        <w:t xml:space="preserve"> concerns to ensure repeat business</w:t>
      </w:r>
    </w:p>
    <w:p w14:paraId="44973EC5" w14:textId="77777777" w:rsidR="001B29CF" w:rsidRDefault="00416AB0" w:rsidP="00416AB0">
      <w:pPr>
        <w:pStyle w:val="BulletedList"/>
      </w:pPr>
      <w:r>
        <w:t>Diligently following policy and procedure and safety training to maintain cleanliness of the restaurant</w:t>
      </w:r>
    </w:p>
    <w:p w14:paraId="01935BD8" w14:textId="3C002F0E" w:rsidR="004C4696" w:rsidRPr="00EC6D3E" w:rsidRDefault="004C4696" w:rsidP="004C4696">
      <w:pPr>
        <w:pStyle w:val="Heading2"/>
        <w:rPr>
          <w:lang w:val="fr-FR"/>
        </w:rPr>
      </w:pPr>
      <w:r>
        <w:rPr>
          <w:lang w:val="fr-FR"/>
        </w:rPr>
        <w:t>cashier</w:t>
      </w:r>
      <w:r w:rsidRPr="00EC6D3E">
        <w:rPr>
          <w:lang w:val="fr-FR"/>
        </w:rPr>
        <w:t>| </w:t>
      </w:r>
      <w:r>
        <w:rPr>
          <w:lang w:val="fr-FR"/>
        </w:rPr>
        <w:t>shell gas station &amp; retail store, oshawa ON</w:t>
      </w:r>
      <w:r w:rsidRPr="00EC6D3E">
        <w:rPr>
          <w:lang w:val="fr-FR"/>
        </w:rPr>
        <w:t xml:space="preserve"> | 0</w:t>
      </w:r>
      <w:r w:rsidR="004D622A">
        <w:rPr>
          <w:lang w:val="fr-FR"/>
        </w:rPr>
        <w:t>1</w:t>
      </w:r>
      <w:r w:rsidRPr="00EC6D3E">
        <w:rPr>
          <w:lang w:val="fr-FR"/>
        </w:rPr>
        <w:t>/0</w:t>
      </w:r>
      <w:r w:rsidR="004D622A">
        <w:rPr>
          <w:lang w:val="fr-FR"/>
        </w:rPr>
        <w:t>9</w:t>
      </w:r>
      <w:r w:rsidRPr="00EC6D3E">
        <w:rPr>
          <w:lang w:val="fr-FR"/>
        </w:rPr>
        <w:t>/20</w:t>
      </w:r>
      <w:r w:rsidR="004D622A">
        <w:rPr>
          <w:lang w:val="fr-FR"/>
        </w:rPr>
        <w:t>21 – 20</w:t>
      </w:r>
      <w:r w:rsidRPr="00EC6D3E">
        <w:rPr>
          <w:lang w:val="fr-FR"/>
        </w:rPr>
        <w:t>/</w:t>
      </w:r>
      <w:r w:rsidR="004D622A">
        <w:rPr>
          <w:lang w:val="fr-FR"/>
        </w:rPr>
        <w:t>07</w:t>
      </w:r>
      <w:r w:rsidRPr="00EC6D3E">
        <w:rPr>
          <w:lang w:val="fr-FR"/>
        </w:rPr>
        <w:t>/20</w:t>
      </w:r>
      <w:r w:rsidR="004D622A">
        <w:rPr>
          <w:lang w:val="fr-FR"/>
        </w:rPr>
        <w:t>22</w:t>
      </w:r>
    </w:p>
    <w:p w14:paraId="0D371F00" w14:textId="724BC72A" w:rsidR="004C4696" w:rsidRPr="00EC6D3E" w:rsidRDefault="001519AE" w:rsidP="004C4696">
      <w:pPr>
        <w:pStyle w:val="BulletedList"/>
      </w:pPr>
      <w:r>
        <w:t>Selling Merchandise to customers</w:t>
      </w:r>
    </w:p>
    <w:p w14:paraId="16ACF8F4" w14:textId="7223B2DC" w:rsidR="004C4696" w:rsidRPr="00EC6D3E" w:rsidRDefault="001519AE" w:rsidP="004C4696">
      <w:pPr>
        <w:pStyle w:val="BulletedList"/>
      </w:pPr>
      <w:r>
        <w:t>Following company policies and meeting &amp; exceeding desired results</w:t>
      </w:r>
    </w:p>
    <w:p w14:paraId="04D75F3B" w14:textId="7DFACDE6" w:rsidR="004C4696" w:rsidRDefault="001519AE" w:rsidP="004C4696">
      <w:pPr>
        <w:pStyle w:val="BulletedList"/>
      </w:pPr>
      <w:r>
        <w:t>Stocking merchandise</w:t>
      </w:r>
    </w:p>
    <w:p w14:paraId="118A3408" w14:textId="0F333EC2" w:rsidR="001519AE" w:rsidRDefault="001519AE" w:rsidP="004C4696">
      <w:pPr>
        <w:pStyle w:val="BulletedList"/>
      </w:pPr>
      <w:r>
        <w:t xml:space="preserve">Implementing FEFO/FIFO policy </w:t>
      </w:r>
    </w:p>
    <w:p w14:paraId="19B9FD33" w14:textId="71BBACB5" w:rsidR="001519AE" w:rsidRDefault="001519AE" w:rsidP="004C4696">
      <w:pPr>
        <w:pStyle w:val="BulletedList"/>
      </w:pPr>
      <w:r>
        <w:t xml:space="preserve">Resolving </w:t>
      </w:r>
      <w:proofErr w:type="gramStart"/>
      <w:r>
        <w:t>customer’s</w:t>
      </w:r>
      <w:proofErr w:type="gramEnd"/>
      <w:r>
        <w:t xml:space="preserve"> issues.</w:t>
      </w:r>
    </w:p>
    <w:p w14:paraId="3BFB58EA" w14:textId="69D7E289" w:rsidR="001519AE" w:rsidRDefault="001519AE" w:rsidP="004C4696">
      <w:pPr>
        <w:pStyle w:val="BulletedList"/>
      </w:pPr>
      <w:r>
        <w:t>Performing jobs assigned by management.</w:t>
      </w:r>
    </w:p>
    <w:p w14:paraId="658D877B" w14:textId="77777777" w:rsidR="004C4696" w:rsidRDefault="004C4696" w:rsidP="004C4696">
      <w:pPr>
        <w:pStyle w:val="BulletedList"/>
        <w:numPr>
          <w:ilvl w:val="0"/>
          <w:numId w:val="0"/>
        </w:numPr>
      </w:pPr>
    </w:p>
    <w:p w14:paraId="794FDD16" w14:textId="2C7F0F70" w:rsidR="00416AB0" w:rsidRPr="00EC6D3E" w:rsidRDefault="004C4696" w:rsidP="00416AB0">
      <w:pPr>
        <w:pStyle w:val="Heading2"/>
        <w:rPr>
          <w:lang w:val="fr-FR"/>
        </w:rPr>
      </w:pPr>
      <w:r>
        <w:rPr>
          <w:lang w:val="fr-FR"/>
        </w:rPr>
        <w:t>cashier</w:t>
      </w:r>
      <w:r w:rsidR="00416AB0" w:rsidRPr="00EC6D3E">
        <w:rPr>
          <w:lang w:val="fr-FR"/>
        </w:rPr>
        <w:t>| </w:t>
      </w:r>
      <w:r>
        <w:rPr>
          <w:lang w:val="fr-FR"/>
        </w:rPr>
        <w:t>dollarama, powell river bc</w:t>
      </w:r>
      <w:r w:rsidR="00416AB0" w:rsidRPr="00EC6D3E">
        <w:rPr>
          <w:lang w:val="fr-FR"/>
        </w:rPr>
        <w:t xml:space="preserve"> | 0</w:t>
      </w:r>
      <w:r w:rsidR="004D622A">
        <w:rPr>
          <w:lang w:val="fr-FR"/>
        </w:rPr>
        <w:t>1</w:t>
      </w:r>
      <w:r w:rsidR="00416AB0" w:rsidRPr="00EC6D3E">
        <w:rPr>
          <w:lang w:val="fr-FR"/>
        </w:rPr>
        <w:t>/</w:t>
      </w:r>
      <w:r w:rsidR="004D622A">
        <w:rPr>
          <w:lang w:val="fr-FR"/>
        </w:rPr>
        <w:t>10</w:t>
      </w:r>
      <w:r w:rsidR="00416AB0" w:rsidRPr="00EC6D3E">
        <w:rPr>
          <w:lang w:val="fr-FR"/>
        </w:rPr>
        <w:t>/20</w:t>
      </w:r>
      <w:r w:rsidR="004D622A">
        <w:rPr>
          <w:lang w:val="fr-FR"/>
        </w:rPr>
        <w:t>20 – 15</w:t>
      </w:r>
      <w:r w:rsidR="00416AB0" w:rsidRPr="00EC6D3E">
        <w:rPr>
          <w:lang w:val="fr-FR"/>
        </w:rPr>
        <w:t>/</w:t>
      </w:r>
      <w:r w:rsidR="004D622A">
        <w:rPr>
          <w:lang w:val="fr-FR"/>
        </w:rPr>
        <w:t>08</w:t>
      </w:r>
      <w:r w:rsidR="00416AB0" w:rsidRPr="00EC6D3E">
        <w:rPr>
          <w:lang w:val="fr-FR"/>
        </w:rPr>
        <w:t>/</w:t>
      </w:r>
      <w:r w:rsidR="004D622A">
        <w:rPr>
          <w:lang w:val="fr-FR"/>
        </w:rPr>
        <w:t>2021</w:t>
      </w:r>
    </w:p>
    <w:p w14:paraId="6555697E" w14:textId="77777777" w:rsidR="001519AE" w:rsidRPr="00EC6D3E" w:rsidRDefault="001519AE" w:rsidP="001519AE">
      <w:pPr>
        <w:pStyle w:val="BulletedList"/>
      </w:pPr>
      <w:r>
        <w:t>Selling Merchandise to customers</w:t>
      </w:r>
    </w:p>
    <w:p w14:paraId="18BD034F" w14:textId="77777777" w:rsidR="001519AE" w:rsidRPr="00EC6D3E" w:rsidRDefault="001519AE" w:rsidP="001519AE">
      <w:pPr>
        <w:pStyle w:val="BulletedList"/>
      </w:pPr>
      <w:r>
        <w:t>Following company policies and meeting &amp; exceeding desired results</w:t>
      </w:r>
    </w:p>
    <w:p w14:paraId="26349CD5" w14:textId="77777777" w:rsidR="001519AE" w:rsidRDefault="001519AE" w:rsidP="001519AE">
      <w:pPr>
        <w:pStyle w:val="BulletedList"/>
      </w:pPr>
      <w:r>
        <w:t>Stocking merchandise</w:t>
      </w:r>
    </w:p>
    <w:p w14:paraId="4B715485" w14:textId="77777777" w:rsidR="001519AE" w:rsidRDefault="001519AE" w:rsidP="001519AE">
      <w:pPr>
        <w:pStyle w:val="BulletedList"/>
      </w:pPr>
      <w:r>
        <w:t xml:space="preserve">Implementing FEFO/FIFO policy </w:t>
      </w:r>
    </w:p>
    <w:p w14:paraId="55C4548C" w14:textId="77777777" w:rsidR="001519AE" w:rsidRDefault="001519AE" w:rsidP="001519AE">
      <w:pPr>
        <w:pStyle w:val="BulletedList"/>
      </w:pPr>
      <w:r>
        <w:t xml:space="preserve">Resolving </w:t>
      </w:r>
      <w:proofErr w:type="gramStart"/>
      <w:r>
        <w:t>customer’s</w:t>
      </w:r>
      <w:proofErr w:type="gramEnd"/>
      <w:r>
        <w:t xml:space="preserve"> issues.</w:t>
      </w:r>
    </w:p>
    <w:p w14:paraId="67EC5DB7" w14:textId="77777777" w:rsidR="001519AE" w:rsidRDefault="001519AE" w:rsidP="001519AE">
      <w:pPr>
        <w:pStyle w:val="BulletedList"/>
      </w:pPr>
      <w:r>
        <w:t>Performing jobs assigned by management.</w:t>
      </w:r>
    </w:p>
    <w:p w14:paraId="19928B43" w14:textId="306322C8" w:rsidR="00A8500E" w:rsidRDefault="00A8500E" w:rsidP="00A8500E">
      <w:pPr>
        <w:pStyle w:val="Heading2"/>
      </w:pPr>
      <w:r>
        <w:t>Early childhood Assisst</w:t>
      </w:r>
      <w:r w:rsidR="007D7E34">
        <w:t>A</w:t>
      </w:r>
      <w:r>
        <w:t>nt| shaheen public high school | </w:t>
      </w:r>
      <w:r w:rsidR="004C4696">
        <w:t>08</w:t>
      </w:r>
      <w:r>
        <w:t>/</w:t>
      </w:r>
      <w:r w:rsidR="004C4696">
        <w:t>01</w:t>
      </w:r>
      <w:r>
        <w:t>/201</w:t>
      </w:r>
      <w:r w:rsidR="004C4696">
        <w:t>6</w:t>
      </w:r>
      <w:r>
        <w:t xml:space="preserve"> – 0</w:t>
      </w:r>
      <w:r w:rsidR="004C4696">
        <w:t>5</w:t>
      </w:r>
      <w:r>
        <w:t>/0</w:t>
      </w:r>
      <w:r w:rsidR="004C4696">
        <w:t>1</w:t>
      </w:r>
      <w:r>
        <w:t>/2018</w:t>
      </w:r>
    </w:p>
    <w:p w14:paraId="25F53DA4" w14:textId="77777777" w:rsidR="00A8500E" w:rsidRPr="00801CEF" w:rsidRDefault="00A8500E" w:rsidP="00A8500E">
      <w:pPr>
        <w:pStyle w:val="BulletedList"/>
      </w:pPr>
      <w:r w:rsidRPr="00801CEF">
        <w:t>Organized instruction material, including constructing bulletin boards and setting up work areas.</w:t>
      </w:r>
    </w:p>
    <w:p w14:paraId="4C4A8E2D" w14:textId="77777777" w:rsidR="00A8500E" w:rsidRPr="00801CEF" w:rsidRDefault="00A8500E" w:rsidP="00A8500E">
      <w:pPr>
        <w:pStyle w:val="BulletedList"/>
      </w:pPr>
      <w:r w:rsidRPr="00801CEF">
        <w:t>Communicated nonverbally with children to provide comfort, encouragement and positive reinforcement.</w:t>
      </w:r>
    </w:p>
    <w:p w14:paraId="633D26C4" w14:textId="77777777" w:rsidR="00A8500E" w:rsidRPr="00801CEF" w:rsidRDefault="00A8500E" w:rsidP="00A8500E">
      <w:pPr>
        <w:pStyle w:val="BulletedList"/>
      </w:pPr>
      <w:r w:rsidRPr="00801CEF">
        <w:t>Created and managed IEPs to define student learning objectives and educational strategies, in addition to applying instructional knowledge and methods to support goals.</w:t>
      </w:r>
    </w:p>
    <w:p w14:paraId="3C0525EA" w14:textId="77777777" w:rsidR="00A8500E" w:rsidRPr="00801CEF" w:rsidRDefault="00A8500E" w:rsidP="00A8500E">
      <w:pPr>
        <w:pStyle w:val="BulletedList"/>
      </w:pPr>
      <w:r w:rsidRPr="00801CEF">
        <w:t>Led activities that developed students' physical, emotional and social growth.</w:t>
      </w:r>
    </w:p>
    <w:p w14:paraId="2C8C4D63" w14:textId="77777777" w:rsidR="00A8500E" w:rsidRPr="00801CEF" w:rsidRDefault="00A8500E" w:rsidP="00A8500E">
      <w:pPr>
        <w:pStyle w:val="BulletedList"/>
      </w:pPr>
      <w:r w:rsidRPr="00801CEF">
        <w:t>Delivered effective and differentiated classroom instruction to diverse range of developmentally challenged students.</w:t>
      </w:r>
    </w:p>
    <w:p w14:paraId="1D819E77" w14:textId="31B36D65" w:rsidR="00A8500E" w:rsidRDefault="00A8500E" w:rsidP="00A8500E">
      <w:pPr>
        <w:pStyle w:val="Heading2"/>
      </w:pPr>
      <w:r>
        <w:t>accountant| shaheen public high school| </w:t>
      </w:r>
      <w:r w:rsidR="004C4696">
        <w:t>08</w:t>
      </w:r>
      <w:r>
        <w:t>/</w:t>
      </w:r>
      <w:r w:rsidR="004C4696">
        <w:t>01</w:t>
      </w:r>
      <w:r>
        <w:t>/2015 – 0</w:t>
      </w:r>
      <w:r w:rsidR="004C4696">
        <w:t>8</w:t>
      </w:r>
      <w:r>
        <w:t>/0</w:t>
      </w:r>
      <w:r w:rsidR="004C4696">
        <w:t>1</w:t>
      </w:r>
      <w:r>
        <w:t>/2016</w:t>
      </w:r>
    </w:p>
    <w:p w14:paraId="10A90A5C" w14:textId="05F71EC4" w:rsidR="00A8500E" w:rsidRPr="00801CEF" w:rsidRDefault="004C4696" w:rsidP="00A8500E">
      <w:pPr>
        <w:pStyle w:val="BulletedList"/>
      </w:pPr>
      <w:r>
        <w:t>Record keeping &amp; cash handling.</w:t>
      </w:r>
    </w:p>
    <w:p w14:paraId="3FFF17B4" w14:textId="42B2E1B8" w:rsidR="00A8500E" w:rsidRDefault="004C4696" w:rsidP="00A8500E">
      <w:pPr>
        <w:pStyle w:val="BulletedList"/>
      </w:pPr>
      <w:r>
        <w:t>Monthly fee deposit and cash reconciliation.</w:t>
      </w:r>
    </w:p>
    <w:p w14:paraId="3F88015B" w14:textId="4E347F92" w:rsidR="004D622A" w:rsidRPr="00801CEF" w:rsidRDefault="004D622A" w:rsidP="00A8500E">
      <w:pPr>
        <w:pStyle w:val="BulletedList"/>
      </w:pPr>
      <w:r>
        <w:t>Performing additional job responsibilities assigned by management.</w:t>
      </w:r>
    </w:p>
    <w:p w14:paraId="1BD01A6D" w14:textId="77777777" w:rsidR="00A8500E" w:rsidRPr="00EC6D3E" w:rsidRDefault="00A8500E" w:rsidP="00A8500E">
      <w:pPr>
        <w:pStyle w:val="BulletedList"/>
        <w:numPr>
          <w:ilvl w:val="0"/>
          <w:numId w:val="0"/>
        </w:numPr>
      </w:pPr>
    </w:p>
    <w:sectPr w:rsidR="00A8500E" w:rsidRPr="00EC6D3E" w:rsidSect="00617B26"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88A2D" w14:textId="77777777" w:rsidR="007A6AB4" w:rsidRDefault="007A6AB4">
      <w:pPr>
        <w:spacing w:after="0"/>
      </w:pPr>
      <w:r>
        <w:separator/>
      </w:r>
    </w:p>
  </w:endnote>
  <w:endnote w:type="continuationSeparator" w:id="0">
    <w:p w14:paraId="7F912450" w14:textId="77777777" w:rsidR="007A6AB4" w:rsidRDefault="007A6A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F0876" w14:textId="77777777" w:rsidR="007A6AB4" w:rsidRDefault="007A6AB4">
      <w:pPr>
        <w:spacing w:after="0"/>
      </w:pPr>
      <w:r>
        <w:separator/>
      </w:r>
    </w:p>
  </w:footnote>
  <w:footnote w:type="continuationSeparator" w:id="0">
    <w:p w14:paraId="21DFBF7D" w14:textId="77777777" w:rsidR="007A6AB4" w:rsidRDefault="007A6A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A43975"/>
    <w:multiLevelType w:val="hybridMultilevel"/>
    <w:tmpl w:val="EB3E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16E13"/>
    <w:multiLevelType w:val="hybridMultilevel"/>
    <w:tmpl w:val="8E26B2B4"/>
    <w:lvl w:ilvl="0" w:tplc="E01AF61E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1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07636362">
    <w:abstractNumId w:val="9"/>
  </w:num>
  <w:num w:numId="2" w16cid:durableId="937562027">
    <w:abstractNumId w:val="9"/>
    <w:lvlOverride w:ilvl="0">
      <w:startOverride w:val="1"/>
    </w:lvlOverride>
  </w:num>
  <w:num w:numId="3" w16cid:durableId="875507604">
    <w:abstractNumId w:val="9"/>
    <w:lvlOverride w:ilvl="0">
      <w:startOverride w:val="1"/>
    </w:lvlOverride>
  </w:num>
  <w:num w:numId="4" w16cid:durableId="1878542741">
    <w:abstractNumId w:val="9"/>
    <w:lvlOverride w:ilvl="0">
      <w:startOverride w:val="1"/>
    </w:lvlOverride>
  </w:num>
  <w:num w:numId="5" w16cid:durableId="244002365">
    <w:abstractNumId w:val="8"/>
  </w:num>
  <w:num w:numId="6" w16cid:durableId="964701060">
    <w:abstractNumId w:val="7"/>
  </w:num>
  <w:num w:numId="7" w16cid:durableId="119736288">
    <w:abstractNumId w:val="6"/>
  </w:num>
  <w:num w:numId="8" w16cid:durableId="1475104865">
    <w:abstractNumId w:val="5"/>
  </w:num>
  <w:num w:numId="9" w16cid:durableId="979653612">
    <w:abstractNumId w:val="4"/>
  </w:num>
  <w:num w:numId="10" w16cid:durableId="2029020311">
    <w:abstractNumId w:val="3"/>
  </w:num>
  <w:num w:numId="11" w16cid:durableId="502937822">
    <w:abstractNumId w:val="2"/>
  </w:num>
  <w:num w:numId="12" w16cid:durableId="1637561261">
    <w:abstractNumId w:val="1"/>
  </w:num>
  <w:num w:numId="13" w16cid:durableId="1706757493">
    <w:abstractNumId w:val="0"/>
  </w:num>
  <w:num w:numId="14" w16cid:durableId="1661274298">
    <w:abstractNumId w:val="13"/>
  </w:num>
  <w:num w:numId="15" w16cid:durableId="1065109758">
    <w:abstractNumId w:val="18"/>
  </w:num>
  <w:num w:numId="16" w16cid:durableId="1569147250">
    <w:abstractNumId w:val="12"/>
  </w:num>
  <w:num w:numId="17" w16cid:durableId="1648894061">
    <w:abstractNumId w:val="15"/>
  </w:num>
  <w:num w:numId="18" w16cid:durableId="522716538">
    <w:abstractNumId w:val="10"/>
  </w:num>
  <w:num w:numId="19" w16cid:durableId="1500316933">
    <w:abstractNumId w:val="21"/>
  </w:num>
  <w:num w:numId="20" w16cid:durableId="1106969413">
    <w:abstractNumId w:val="19"/>
  </w:num>
  <w:num w:numId="21" w16cid:durableId="1449855244">
    <w:abstractNumId w:val="11"/>
  </w:num>
  <w:num w:numId="22" w16cid:durableId="1885555627">
    <w:abstractNumId w:val="14"/>
  </w:num>
  <w:num w:numId="23" w16cid:durableId="2147122193">
    <w:abstractNumId w:val="20"/>
  </w:num>
  <w:num w:numId="24" w16cid:durableId="275795548">
    <w:abstractNumId w:val="17"/>
  </w:num>
  <w:num w:numId="25" w16cid:durableId="9027613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E1B"/>
    <w:rsid w:val="00000081"/>
    <w:rsid w:val="00002E51"/>
    <w:rsid w:val="00007B66"/>
    <w:rsid w:val="000A4F59"/>
    <w:rsid w:val="000C5E66"/>
    <w:rsid w:val="00141A4C"/>
    <w:rsid w:val="001519AE"/>
    <w:rsid w:val="001B29CF"/>
    <w:rsid w:val="00267058"/>
    <w:rsid w:val="0028220F"/>
    <w:rsid w:val="002C0FD5"/>
    <w:rsid w:val="00356C14"/>
    <w:rsid w:val="00416AB0"/>
    <w:rsid w:val="00456D20"/>
    <w:rsid w:val="004C4696"/>
    <w:rsid w:val="004D622A"/>
    <w:rsid w:val="004D7751"/>
    <w:rsid w:val="005C1C8F"/>
    <w:rsid w:val="005C1CD1"/>
    <w:rsid w:val="00607188"/>
    <w:rsid w:val="00617B26"/>
    <w:rsid w:val="0062390A"/>
    <w:rsid w:val="006270A9"/>
    <w:rsid w:val="006571B8"/>
    <w:rsid w:val="00675956"/>
    <w:rsid w:val="00681034"/>
    <w:rsid w:val="006D5727"/>
    <w:rsid w:val="007A6AB4"/>
    <w:rsid w:val="007D7E34"/>
    <w:rsid w:val="00801CEF"/>
    <w:rsid w:val="00816216"/>
    <w:rsid w:val="00850FF1"/>
    <w:rsid w:val="0087734B"/>
    <w:rsid w:val="00966FBE"/>
    <w:rsid w:val="009B104B"/>
    <w:rsid w:val="009C69F5"/>
    <w:rsid w:val="009D5933"/>
    <w:rsid w:val="009E4422"/>
    <w:rsid w:val="009E72D3"/>
    <w:rsid w:val="00A0316D"/>
    <w:rsid w:val="00A538C9"/>
    <w:rsid w:val="00A8500E"/>
    <w:rsid w:val="00AF2FC3"/>
    <w:rsid w:val="00B07E1B"/>
    <w:rsid w:val="00B42633"/>
    <w:rsid w:val="00B56A4D"/>
    <w:rsid w:val="00BD3879"/>
    <w:rsid w:val="00BD3C3C"/>
    <w:rsid w:val="00BD768D"/>
    <w:rsid w:val="00C61F8E"/>
    <w:rsid w:val="00D704E1"/>
    <w:rsid w:val="00D97932"/>
    <w:rsid w:val="00DB0AB4"/>
    <w:rsid w:val="00E36B1D"/>
    <w:rsid w:val="00E83E2C"/>
    <w:rsid w:val="00E83E4B"/>
    <w:rsid w:val="00EB23AB"/>
    <w:rsid w:val="00EC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0F4E3"/>
  <w15:chartTrackingRefBased/>
  <w15:docId w15:val="{736F6E74-DAD4-40FD-BF3A-A04389A4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customStyle="1" w:styleId="Italics">
    <w:name w:val="Italics"/>
    <w:basedOn w:val="Normal"/>
    <w:qFormat/>
    <w:rsid w:val="00B07E1B"/>
    <w:pPr>
      <w:spacing w:after="100" w:line="264" w:lineRule="auto"/>
    </w:pPr>
    <w:rPr>
      <w:rFonts w:eastAsia="Times New Roman" w:cs="Times New Roman"/>
      <w:i/>
      <w:color w:val="auto"/>
      <w:sz w:val="18"/>
      <w:szCs w:val="24"/>
      <w:lang w:eastAsia="en-US"/>
    </w:rPr>
  </w:style>
  <w:style w:type="paragraph" w:customStyle="1" w:styleId="BulletedList">
    <w:name w:val="Bulleted List"/>
    <w:basedOn w:val="Normal"/>
    <w:qFormat/>
    <w:rsid w:val="00B07E1B"/>
    <w:pPr>
      <w:numPr>
        <w:numId w:val="24"/>
      </w:numPr>
      <w:spacing w:after="100" w:line="264" w:lineRule="auto"/>
      <w:contextualSpacing/>
    </w:pPr>
    <w:rPr>
      <w:rFonts w:eastAsia="Times New Roman" w:cs="Times New Roman"/>
      <w:color w:val="auto"/>
      <w:sz w:val="18"/>
      <w:szCs w:val="24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6571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0473203\AppData\Roaming\Microsoft\Templates\Resum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EC74C7327C4D248586BC1F21797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0D81B-6D68-4D54-AA39-C09F1915456B}"/>
      </w:docPartPr>
      <w:docPartBody>
        <w:p w:rsidR="00130491" w:rsidRDefault="00652F27">
          <w:pPr>
            <w:pStyle w:val="53EC74C7327C4D248586BC1F21797441"/>
          </w:pPr>
          <w:r>
            <w:t>Objective</w:t>
          </w:r>
        </w:p>
      </w:docPartBody>
    </w:docPart>
    <w:docPart>
      <w:docPartPr>
        <w:name w:val="39AD0F1A9E0B484DB072CA86E5ED2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9E785-551E-444F-81B8-0880A6ECDA4C}"/>
      </w:docPartPr>
      <w:docPartBody>
        <w:p w:rsidR="00130491" w:rsidRDefault="00652F27">
          <w:pPr>
            <w:pStyle w:val="39AD0F1A9E0B484DB072CA86E5ED2B08"/>
          </w:pPr>
          <w:r>
            <w:t>Education</w:t>
          </w:r>
        </w:p>
      </w:docPartBody>
    </w:docPart>
    <w:docPart>
      <w:docPartPr>
        <w:name w:val="1E96A334D4C04BD985DB8BD624A22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DFF75-BB3C-44C7-8A85-5C85C87B0B02}"/>
      </w:docPartPr>
      <w:docPartBody>
        <w:p w:rsidR="00130491" w:rsidRDefault="00652F27">
          <w:pPr>
            <w:pStyle w:val="1E96A334D4C04BD985DB8BD624A22448"/>
          </w:pPr>
          <w:r>
            <w:t>Sales</w:t>
          </w:r>
        </w:p>
      </w:docPartBody>
    </w:docPart>
    <w:docPart>
      <w:docPartPr>
        <w:name w:val="0AE9A35E3D754A6FBE28383D67F8D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23B4E-7828-464C-8238-6221E637807A}"/>
      </w:docPartPr>
      <w:docPartBody>
        <w:p w:rsidR="00130491" w:rsidRDefault="00652F27">
          <w:pPr>
            <w:pStyle w:val="0AE9A35E3D754A6FBE28383D67F8DECC"/>
          </w:pPr>
          <w:r>
            <w:t>Communication</w:t>
          </w:r>
        </w:p>
      </w:docPartBody>
    </w:docPart>
    <w:docPart>
      <w:docPartPr>
        <w:name w:val="DFA0A3B964834069BDCB6A3ACEF79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7BAC5-6329-48EF-BD07-D1784C1B65AD}"/>
      </w:docPartPr>
      <w:docPartBody>
        <w:p w:rsidR="00130491" w:rsidRDefault="00652F27">
          <w:pPr>
            <w:pStyle w:val="DFA0A3B964834069BDCB6A3ACEF7925C"/>
          </w:pPr>
          <w:r>
            <w:t>Leadership</w:t>
          </w:r>
        </w:p>
      </w:docPartBody>
    </w:docPart>
    <w:docPart>
      <w:docPartPr>
        <w:name w:val="328B776C9B564DC58110B0EC22F87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D3F76-AD53-4C8B-8DAC-792EFB70546E}"/>
      </w:docPartPr>
      <w:docPartBody>
        <w:p w:rsidR="00130491" w:rsidRDefault="00652F27">
          <w:pPr>
            <w:pStyle w:val="328B776C9B564DC58110B0EC22F87F06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27"/>
    <w:rsid w:val="00130491"/>
    <w:rsid w:val="00452782"/>
    <w:rsid w:val="00652F27"/>
    <w:rsid w:val="00A0316D"/>
    <w:rsid w:val="00C233FA"/>
    <w:rsid w:val="00C5036A"/>
    <w:rsid w:val="00C64225"/>
    <w:rsid w:val="00CB2343"/>
    <w:rsid w:val="00CD7E1F"/>
    <w:rsid w:val="00D877DA"/>
    <w:rsid w:val="00E22120"/>
    <w:rsid w:val="00E5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EC74C7327C4D248586BC1F21797441">
    <w:name w:val="53EC74C7327C4D248586BC1F21797441"/>
  </w:style>
  <w:style w:type="paragraph" w:customStyle="1" w:styleId="39AD0F1A9E0B484DB072CA86E5ED2B08">
    <w:name w:val="39AD0F1A9E0B484DB072CA86E5ED2B08"/>
  </w:style>
  <w:style w:type="paragraph" w:customStyle="1" w:styleId="1E96A334D4C04BD985DB8BD624A22448">
    <w:name w:val="1E96A334D4C04BD985DB8BD624A22448"/>
  </w:style>
  <w:style w:type="paragraph" w:customStyle="1" w:styleId="0AE9A35E3D754A6FBE28383D67F8DECC">
    <w:name w:val="0AE9A35E3D754A6FBE28383D67F8DECC"/>
  </w:style>
  <w:style w:type="paragraph" w:customStyle="1" w:styleId="DFA0A3B964834069BDCB6A3ACEF7925C">
    <w:name w:val="DFA0A3B964834069BDCB6A3ACEF7925C"/>
  </w:style>
  <w:style w:type="paragraph" w:customStyle="1" w:styleId="328B776C9B564DC58110B0EC22F87F06">
    <w:name w:val="328B776C9B564DC58110B0EC22F87F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FC806-F36E-4C9B-841B-828EDF271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1</TotalTime>
  <Pages>2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Arooj Malik</dc:creator>
  <cp:keywords/>
  <cp:lastModifiedBy>Muhammad Kashif</cp:lastModifiedBy>
  <cp:revision>2</cp:revision>
  <cp:lastPrinted>2023-03-20T14:50:00Z</cp:lastPrinted>
  <dcterms:created xsi:type="dcterms:W3CDTF">2026-06-28T12:34:00Z</dcterms:created>
  <dcterms:modified xsi:type="dcterms:W3CDTF">2026-06-28T12:34:00Z</dcterms:modified>
  <cp:version/>
</cp:coreProperties>
</file>